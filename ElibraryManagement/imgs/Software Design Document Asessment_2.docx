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9A7B5" w14:textId="0B8101DB" w:rsidR="00E06944" w:rsidRDefault="005A362F" w:rsidP="00977499">
      <w:pPr>
        <w:pStyle w:val="Heading2"/>
        <w:shd w:val="clear" w:color="auto" w:fill="F8F9FA"/>
        <w:spacing w:before="0"/>
        <w:rPr>
          <w:rFonts w:ascii="Segoe UI" w:hAnsi="Segoe UI" w:cs="Segoe UI"/>
          <w:color w:val="1D2125"/>
        </w:rPr>
      </w:pPr>
      <w:r w:rsidRPr="005A362F">
        <w:rPr>
          <w:rFonts w:ascii="Segoe UI" w:hAnsi="Segoe UI" w:cs="Segoe UI"/>
          <w:color w:val="1D2125"/>
        </w:rPr>
        <w:t>ICTPRG430 - Apply introductory object-oriented language skills</w:t>
      </w:r>
      <w:r>
        <w:rPr>
          <w:rFonts w:ascii="Segoe UI" w:hAnsi="Segoe UI" w:cs="Segoe UI"/>
          <w:color w:val="1D2125"/>
        </w:rPr>
        <w:t>.</w:t>
      </w:r>
    </w:p>
    <w:p w14:paraId="6B3F5E68" w14:textId="71A70D2A" w:rsidR="000327BC" w:rsidRPr="0077207A" w:rsidRDefault="0075601B" w:rsidP="00E06944">
      <w:pPr>
        <w:pStyle w:val="Heading2"/>
        <w:shd w:val="clear" w:color="auto" w:fill="F8F9FA"/>
        <w:spacing w:before="0"/>
        <w:rPr>
          <w:rFonts w:ascii="Segoe UI" w:hAnsi="Segoe UI" w:cs="Segoe UI"/>
          <w:color w:val="1D2125"/>
          <w:highlight w:val="yellow"/>
        </w:rPr>
      </w:pPr>
      <w:r>
        <w:rPr>
          <w:rFonts w:ascii="Segoe UI" w:hAnsi="Segoe UI" w:cs="Segoe UI"/>
          <w:color w:val="1D2125"/>
          <w:highlight w:val="yellow"/>
        </w:rPr>
        <w:t xml:space="preserve">Online </w:t>
      </w:r>
      <w:r w:rsidR="00D80E43" w:rsidRPr="0077207A">
        <w:rPr>
          <w:rFonts w:ascii="Segoe UI" w:hAnsi="Segoe UI" w:cs="Segoe UI"/>
          <w:color w:val="1D2125"/>
          <w:highlight w:val="yellow"/>
        </w:rPr>
        <w:t>Debugging</w:t>
      </w:r>
      <w:r>
        <w:rPr>
          <w:rFonts w:ascii="Segoe UI" w:hAnsi="Segoe UI" w:cs="Segoe UI"/>
          <w:color w:val="1D2125"/>
          <w:highlight w:val="yellow"/>
        </w:rPr>
        <w:t xml:space="preserve">: </w:t>
      </w:r>
      <w:r w:rsidRPr="0075601B">
        <w:rPr>
          <w:rFonts w:ascii="Segoe UI" w:hAnsi="Segoe UI" w:cs="Segoe UI"/>
          <w:color w:val="1D2125"/>
        </w:rPr>
        <w:t>https://replit.com/@HemantDubey1/OvercookedFrailNormalform</w:t>
      </w:r>
    </w:p>
    <w:p w14:paraId="1F10DBA0" w14:textId="40C9CDF5" w:rsidR="00B17AD2" w:rsidRPr="00B17AD2" w:rsidRDefault="00B17AD2" w:rsidP="00B17AD2">
      <w:pPr>
        <w:pStyle w:val="Heading2"/>
        <w:numPr>
          <w:ilvl w:val="0"/>
          <w:numId w:val="22"/>
        </w:numPr>
        <w:shd w:val="clear" w:color="auto" w:fill="F8F9FA"/>
        <w:spacing w:before="0"/>
        <w:rPr>
          <w:rFonts w:ascii="Segoe UI" w:hAnsi="Segoe UI" w:cs="Segoe UI"/>
          <w:b/>
          <w:bCs/>
          <w:color w:val="1D2125"/>
        </w:rPr>
      </w:pPr>
      <w:r>
        <w:rPr>
          <w:rFonts w:ascii="Segoe UI" w:hAnsi="Segoe UI" w:cs="Segoe UI"/>
          <w:b/>
          <w:bCs/>
          <w:color w:val="1D2125"/>
        </w:rPr>
        <w:t>Was unable to read file:</w:t>
      </w:r>
    </w:p>
    <w:p w14:paraId="18A724ED" w14:textId="5DB05F07" w:rsidR="003E6423" w:rsidRDefault="003E6423" w:rsidP="003E6423">
      <w:r w:rsidRPr="003E6423">
        <w:drawing>
          <wp:inline distT="0" distB="0" distL="0" distR="0" wp14:anchorId="41347F00" wp14:editId="3F05D45A">
            <wp:extent cx="6047740" cy="2916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83AE" w14:textId="44F41DC2" w:rsidR="003E6423" w:rsidRDefault="003E6423" w:rsidP="003E6423"/>
    <w:p w14:paraId="64267E9B" w14:textId="33D3E610" w:rsidR="00B17AD2" w:rsidRDefault="00B17AD2" w:rsidP="003E6423"/>
    <w:p w14:paraId="632DC0E9" w14:textId="6D4EA753" w:rsidR="00B17AD2" w:rsidRDefault="00B17AD2" w:rsidP="003E6423"/>
    <w:p w14:paraId="7D75FE94" w14:textId="32B47578" w:rsidR="00B17AD2" w:rsidRDefault="00B17AD2" w:rsidP="003E6423"/>
    <w:p w14:paraId="500B4041" w14:textId="5AACD846" w:rsidR="00B17AD2" w:rsidRDefault="00B17AD2" w:rsidP="003E6423"/>
    <w:p w14:paraId="33F1ED64" w14:textId="632CE7BF" w:rsidR="00B17AD2" w:rsidRDefault="00B17AD2" w:rsidP="003E6423"/>
    <w:p w14:paraId="4CC38319" w14:textId="03892177" w:rsidR="00B17AD2" w:rsidRDefault="00B17AD2" w:rsidP="003E6423"/>
    <w:p w14:paraId="3ED57B5E" w14:textId="1EEA9446" w:rsidR="00B17AD2" w:rsidRDefault="00B17AD2" w:rsidP="003E6423"/>
    <w:p w14:paraId="28471414" w14:textId="49DA0427" w:rsidR="00B17AD2" w:rsidRDefault="00B17AD2" w:rsidP="003E6423"/>
    <w:p w14:paraId="4BDE318C" w14:textId="261F987C" w:rsidR="00B17AD2" w:rsidRDefault="00B17AD2" w:rsidP="003E6423"/>
    <w:p w14:paraId="2529919C" w14:textId="46C3C8DD" w:rsidR="00B17AD2" w:rsidRDefault="00B17AD2" w:rsidP="003E6423"/>
    <w:p w14:paraId="5FFDB328" w14:textId="22CEDC73" w:rsidR="00B17AD2" w:rsidRDefault="00B17AD2" w:rsidP="003E6423"/>
    <w:p w14:paraId="74EBF639" w14:textId="1B51EFBB" w:rsidR="00B17AD2" w:rsidRDefault="00B17AD2" w:rsidP="003E6423"/>
    <w:p w14:paraId="316698B3" w14:textId="47FCD49B" w:rsidR="00B17AD2" w:rsidRDefault="00B17AD2" w:rsidP="003E6423"/>
    <w:p w14:paraId="49752662" w14:textId="2E4E62E8" w:rsidR="00B17AD2" w:rsidRDefault="00B17AD2" w:rsidP="003E6423"/>
    <w:p w14:paraId="6249EADE" w14:textId="73DED386" w:rsidR="00B17AD2" w:rsidRPr="00B17AD2" w:rsidRDefault="00B17AD2" w:rsidP="00B17AD2">
      <w:pPr>
        <w:pStyle w:val="Heading2"/>
        <w:numPr>
          <w:ilvl w:val="0"/>
          <w:numId w:val="22"/>
        </w:numPr>
        <w:shd w:val="clear" w:color="auto" w:fill="F8F9FA"/>
        <w:spacing w:before="0"/>
        <w:rPr>
          <w:rFonts w:ascii="Segoe UI" w:hAnsi="Segoe UI" w:cs="Segoe UI"/>
          <w:b/>
          <w:bCs/>
          <w:color w:val="1D2125"/>
        </w:rPr>
      </w:pPr>
      <w:r>
        <w:rPr>
          <w:rFonts w:ascii="Segoe UI" w:hAnsi="Segoe UI" w:cs="Segoe UI"/>
          <w:b/>
          <w:bCs/>
          <w:color w:val="1D2125"/>
        </w:rPr>
        <w:lastRenderedPageBreak/>
        <w:t>Rectified and can run</w:t>
      </w:r>
      <w:r>
        <w:rPr>
          <w:rFonts w:ascii="Segoe UI" w:hAnsi="Segoe UI" w:cs="Segoe UI"/>
          <w:b/>
          <w:bCs/>
          <w:color w:val="1D2125"/>
        </w:rPr>
        <w:t>:</w:t>
      </w:r>
    </w:p>
    <w:p w14:paraId="103527F0" w14:textId="77777777" w:rsidR="00B17AD2" w:rsidRDefault="00B17AD2" w:rsidP="003E6423"/>
    <w:p w14:paraId="4227D471" w14:textId="496CFE37" w:rsidR="003E6423" w:rsidRDefault="003E6423" w:rsidP="003E6423">
      <w:r w:rsidRPr="003E6423">
        <w:drawing>
          <wp:inline distT="0" distB="0" distL="0" distR="0" wp14:anchorId="13A346A9" wp14:editId="53E9BFB9">
            <wp:extent cx="6047740" cy="2869565"/>
            <wp:effectExtent l="0" t="0" r="0" b="698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4DEF" w14:textId="2CA28DD7" w:rsidR="003E6423" w:rsidRDefault="003E6423" w:rsidP="003E6423"/>
    <w:p w14:paraId="73283DC1" w14:textId="69D60E58" w:rsidR="002D10AF" w:rsidRDefault="002D10AF" w:rsidP="003E6423"/>
    <w:p w14:paraId="53F14246" w14:textId="69885E61" w:rsidR="002D10AF" w:rsidRDefault="002D10AF" w:rsidP="003E6423"/>
    <w:p w14:paraId="2F999F1C" w14:textId="3379AFEB" w:rsidR="002D10AF" w:rsidRDefault="002D10AF" w:rsidP="003E6423"/>
    <w:p w14:paraId="5E5E8D6E" w14:textId="6C64A49A" w:rsidR="002D10AF" w:rsidRDefault="002D10AF" w:rsidP="003E6423"/>
    <w:p w14:paraId="6C0B9A82" w14:textId="14336317" w:rsidR="002D10AF" w:rsidRDefault="002D10AF" w:rsidP="003E6423"/>
    <w:p w14:paraId="126D388F" w14:textId="031F7934" w:rsidR="002D10AF" w:rsidRDefault="002D10AF" w:rsidP="003E6423"/>
    <w:p w14:paraId="69797CA8" w14:textId="74B01EC9" w:rsidR="002D10AF" w:rsidRDefault="002D10AF" w:rsidP="003E6423"/>
    <w:p w14:paraId="2399E920" w14:textId="62913DE0" w:rsidR="002D10AF" w:rsidRDefault="002D10AF" w:rsidP="003E6423"/>
    <w:p w14:paraId="78FF9EA0" w14:textId="017561AE" w:rsidR="002D10AF" w:rsidRDefault="002D10AF" w:rsidP="003E6423"/>
    <w:p w14:paraId="0F3105F0" w14:textId="66BD84BB" w:rsidR="002D10AF" w:rsidRDefault="002D10AF" w:rsidP="003E6423"/>
    <w:p w14:paraId="0F99D649" w14:textId="1BBE704F" w:rsidR="002D10AF" w:rsidRDefault="002D10AF" w:rsidP="003E6423"/>
    <w:p w14:paraId="73E74C9B" w14:textId="0B72C235" w:rsidR="002D10AF" w:rsidRDefault="002D10AF" w:rsidP="003E6423"/>
    <w:p w14:paraId="4C91344F" w14:textId="7990985B" w:rsidR="002D10AF" w:rsidRDefault="002D10AF" w:rsidP="003E6423"/>
    <w:p w14:paraId="3B31DD36" w14:textId="030027BA" w:rsidR="002D10AF" w:rsidRDefault="002D10AF" w:rsidP="003E6423"/>
    <w:p w14:paraId="3800CC82" w14:textId="11B26B14" w:rsidR="002D10AF" w:rsidRDefault="002D10AF" w:rsidP="003E6423"/>
    <w:p w14:paraId="04C28C33" w14:textId="36894144" w:rsidR="002D10AF" w:rsidRDefault="002D10AF" w:rsidP="003E6423"/>
    <w:p w14:paraId="4A99A525" w14:textId="0361554F" w:rsidR="002D10AF" w:rsidRDefault="002D10AF" w:rsidP="003E6423"/>
    <w:p w14:paraId="48127B82" w14:textId="77777777" w:rsidR="002D10AF" w:rsidRDefault="002D10AF" w:rsidP="003E6423"/>
    <w:p w14:paraId="3F6F3EA6" w14:textId="03341F90" w:rsidR="00B17AD2" w:rsidRPr="00B17AD2" w:rsidRDefault="00B17AD2" w:rsidP="00B17AD2">
      <w:pPr>
        <w:pStyle w:val="Heading2"/>
        <w:numPr>
          <w:ilvl w:val="0"/>
          <w:numId w:val="22"/>
        </w:numPr>
        <w:shd w:val="clear" w:color="auto" w:fill="F8F9FA"/>
        <w:spacing w:before="0"/>
        <w:rPr>
          <w:rFonts w:ascii="Segoe UI" w:hAnsi="Segoe UI" w:cs="Segoe UI"/>
          <w:b/>
          <w:bCs/>
          <w:color w:val="1D2125"/>
        </w:rPr>
      </w:pPr>
      <w:r>
        <w:rPr>
          <w:rFonts w:ascii="Segoe UI" w:hAnsi="Segoe UI" w:cs="Segoe UI"/>
          <w:b/>
          <w:bCs/>
          <w:color w:val="1D2125"/>
        </w:rPr>
        <w:lastRenderedPageBreak/>
        <w:t>Command “</w:t>
      </w:r>
      <w:r>
        <w:rPr>
          <w:rFonts w:ascii="Segoe UI" w:hAnsi="Segoe UI" w:cs="Segoe UI"/>
          <w:b/>
          <w:bCs/>
          <w:color w:val="1D2125"/>
        </w:rPr>
        <w:t>Re</w:t>
      </w:r>
      <w:r>
        <w:rPr>
          <w:rFonts w:ascii="Segoe UI" w:hAnsi="Segoe UI" w:cs="Segoe UI"/>
          <w:b/>
          <w:bCs/>
          <w:color w:val="1D2125"/>
        </w:rPr>
        <w:t>a</w:t>
      </w:r>
      <w:r>
        <w:rPr>
          <w:rFonts w:ascii="Segoe UI" w:hAnsi="Segoe UI" w:cs="Segoe UI"/>
          <w:b/>
          <w:bCs/>
          <w:color w:val="1D2125"/>
        </w:rPr>
        <w:t>d</w:t>
      </w:r>
      <w:r>
        <w:rPr>
          <w:rFonts w:ascii="Segoe UI" w:hAnsi="Segoe UI" w:cs="Segoe UI"/>
          <w:b/>
          <w:bCs/>
          <w:color w:val="1D2125"/>
        </w:rPr>
        <w:t>”</w:t>
      </w:r>
      <w:r>
        <w:rPr>
          <w:rFonts w:ascii="Segoe UI" w:hAnsi="Segoe UI" w:cs="Segoe UI"/>
          <w:b/>
          <w:bCs/>
          <w:color w:val="1D2125"/>
        </w:rPr>
        <w:t>:</w:t>
      </w:r>
    </w:p>
    <w:p w14:paraId="7E4886FB" w14:textId="77777777" w:rsidR="00B17AD2" w:rsidRDefault="00B17AD2" w:rsidP="003E6423"/>
    <w:p w14:paraId="28E99016" w14:textId="23497575" w:rsidR="003E6423" w:rsidRDefault="003E6423" w:rsidP="003E6423"/>
    <w:p w14:paraId="542BDEB2" w14:textId="091E85A3" w:rsidR="003E6423" w:rsidRDefault="003E6423" w:rsidP="003E6423">
      <w:r w:rsidRPr="003E6423">
        <w:drawing>
          <wp:inline distT="0" distB="0" distL="0" distR="0" wp14:anchorId="1D826E5A" wp14:editId="0400A2AB">
            <wp:extent cx="6047740" cy="2942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7B6E" w14:textId="68011428" w:rsidR="00D13ACA" w:rsidRDefault="00D13ACA" w:rsidP="003E6423"/>
    <w:p w14:paraId="0C6F43A3" w14:textId="2382766B" w:rsidR="00D13ACA" w:rsidRDefault="00D13ACA" w:rsidP="003E6423"/>
    <w:p w14:paraId="5F05B52B" w14:textId="79042BB4" w:rsidR="00D13ACA" w:rsidRDefault="00D13ACA" w:rsidP="003E6423"/>
    <w:p w14:paraId="300D869D" w14:textId="11F1F002" w:rsidR="00D13ACA" w:rsidRDefault="00D13ACA" w:rsidP="003E6423"/>
    <w:p w14:paraId="09912E55" w14:textId="21AB2FCC" w:rsidR="00D13ACA" w:rsidRDefault="00D13ACA" w:rsidP="003E6423"/>
    <w:p w14:paraId="3F557270" w14:textId="4C13F78C" w:rsidR="00D13ACA" w:rsidRDefault="00D13ACA" w:rsidP="003E6423"/>
    <w:p w14:paraId="350C8CED" w14:textId="3D873C7C" w:rsidR="00D13ACA" w:rsidRDefault="00D13ACA" w:rsidP="003E6423"/>
    <w:p w14:paraId="08283977" w14:textId="0A314A99" w:rsidR="00D13ACA" w:rsidRDefault="00D13ACA" w:rsidP="003E6423"/>
    <w:p w14:paraId="2007842F" w14:textId="5B66C62E" w:rsidR="00D13ACA" w:rsidRDefault="00D13ACA" w:rsidP="003E6423"/>
    <w:p w14:paraId="10CDBB04" w14:textId="3F8C35EF" w:rsidR="00D13ACA" w:rsidRDefault="00D13ACA" w:rsidP="003E6423"/>
    <w:p w14:paraId="00FDF57C" w14:textId="29BF397D" w:rsidR="00D13ACA" w:rsidRDefault="00D13ACA" w:rsidP="003E6423"/>
    <w:p w14:paraId="280D4708" w14:textId="206ABBFD" w:rsidR="00D13ACA" w:rsidRDefault="00D13ACA" w:rsidP="003E6423"/>
    <w:p w14:paraId="39BA8BF9" w14:textId="4498B459" w:rsidR="00D13ACA" w:rsidRDefault="00D13ACA" w:rsidP="003E6423"/>
    <w:p w14:paraId="314B973F" w14:textId="3BF6085B" w:rsidR="00D13ACA" w:rsidRDefault="00D13ACA" w:rsidP="003E6423"/>
    <w:p w14:paraId="68AB54F0" w14:textId="0FE658C7" w:rsidR="00D13ACA" w:rsidRDefault="00D13ACA" w:rsidP="003E6423"/>
    <w:p w14:paraId="12E878C0" w14:textId="7B6D28E6" w:rsidR="00D13ACA" w:rsidRDefault="00D13ACA" w:rsidP="003E6423"/>
    <w:p w14:paraId="25C706E1" w14:textId="5F5F9B03" w:rsidR="00D13ACA" w:rsidRDefault="00D13ACA" w:rsidP="003E6423"/>
    <w:p w14:paraId="71CAA18C" w14:textId="05A46170" w:rsidR="00D13ACA" w:rsidRDefault="00D13ACA" w:rsidP="003E6423"/>
    <w:p w14:paraId="0E3AB69E" w14:textId="7D7C9653" w:rsidR="00D13ACA" w:rsidRDefault="00D13ACA" w:rsidP="003E6423"/>
    <w:p w14:paraId="2F9FE092" w14:textId="2377029A" w:rsidR="00D13ACA" w:rsidRDefault="00D13ACA" w:rsidP="003E6423"/>
    <w:p w14:paraId="6EDE659E" w14:textId="345BD2A3" w:rsidR="00D13ACA" w:rsidRPr="00D13ACA" w:rsidRDefault="00D13ACA" w:rsidP="00D13ACA">
      <w:pPr>
        <w:pStyle w:val="Heading2"/>
        <w:numPr>
          <w:ilvl w:val="0"/>
          <w:numId w:val="22"/>
        </w:numPr>
        <w:shd w:val="clear" w:color="auto" w:fill="F8F9FA"/>
        <w:spacing w:before="0"/>
        <w:rPr>
          <w:rFonts w:ascii="Segoe UI" w:hAnsi="Segoe UI" w:cs="Segoe UI"/>
          <w:b/>
          <w:bCs/>
          <w:color w:val="1D2125"/>
        </w:rPr>
      </w:pPr>
      <w:r w:rsidRPr="00D13ACA">
        <w:rPr>
          <w:rFonts w:ascii="Segoe UI" w:hAnsi="Segoe UI" w:cs="Segoe UI"/>
          <w:b/>
          <w:bCs/>
          <w:color w:val="1D2125"/>
        </w:rPr>
        <w:t xml:space="preserve">Command </w:t>
      </w:r>
      <w:r>
        <w:rPr>
          <w:rFonts w:ascii="Segoe UI" w:hAnsi="Segoe UI" w:cs="Segoe UI"/>
          <w:b/>
          <w:bCs/>
          <w:color w:val="1D2125"/>
        </w:rPr>
        <w:t>“heroes”</w:t>
      </w:r>
    </w:p>
    <w:p w14:paraId="20C34C0B" w14:textId="12A7AA62" w:rsidR="003E6423" w:rsidRDefault="003E6423" w:rsidP="003E6423">
      <w:r w:rsidRPr="003E6423">
        <w:drawing>
          <wp:inline distT="0" distB="0" distL="0" distR="0" wp14:anchorId="29EFC7CF" wp14:editId="524CF3D7">
            <wp:extent cx="6047740" cy="2840990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369C" w14:textId="7A39E26B" w:rsidR="00D13ACA" w:rsidRDefault="00D13ACA" w:rsidP="003E6423"/>
    <w:p w14:paraId="19B01391" w14:textId="12EB5C59" w:rsidR="00D13ACA" w:rsidRDefault="00D13ACA" w:rsidP="003E6423"/>
    <w:p w14:paraId="6A427E6C" w14:textId="13F8E900" w:rsidR="00D13ACA" w:rsidRDefault="00D13ACA" w:rsidP="003E6423"/>
    <w:p w14:paraId="4F0F70D4" w14:textId="1E6847F7" w:rsidR="00D13ACA" w:rsidRDefault="00D13ACA" w:rsidP="003E6423"/>
    <w:p w14:paraId="219D8521" w14:textId="330917E2" w:rsidR="00D13ACA" w:rsidRDefault="00D13ACA" w:rsidP="003E6423"/>
    <w:p w14:paraId="7EE60B38" w14:textId="5A49668B" w:rsidR="00D13ACA" w:rsidRDefault="00D13ACA" w:rsidP="003E6423"/>
    <w:p w14:paraId="4CEFBE6F" w14:textId="24697D4B" w:rsidR="00D13ACA" w:rsidRDefault="00D13ACA" w:rsidP="003E6423"/>
    <w:p w14:paraId="7DF87F55" w14:textId="4139DEF5" w:rsidR="00D13ACA" w:rsidRDefault="00D13ACA" w:rsidP="003E6423"/>
    <w:p w14:paraId="642B393D" w14:textId="693FCA00" w:rsidR="00D13ACA" w:rsidRDefault="00D13ACA" w:rsidP="003E6423"/>
    <w:p w14:paraId="4F3550F8" w14:textId="4B70144F" w:rsidR="00D13ACA" w:rsidRDefault="00D13ACA" w:rsidP="003E6423"/>
    <w:p w14:paraId="25C7E8DA" w14:textId="013CB7FC" w:rsidR="00D13ACA" w:rsidRDefault="00D13ACA" w:rsidP="003E6423"/>
    <w:p w14:paraId="116AE849" w14:textId="4D5DF2AA" w:rsidR="00D13ACA" w:rsidRDefault="00D13ACA" w:rsidP="003E6423"/>
    <w:p w14:paraId="2833474D" w14:textId="5243278B" w:rsidR="00D13ACA" w:rsidRDefault="00D13ACA" w:rsidP="003E6423"/>
    <w:p w14:paraId="7550DFC7" w14:textId="3AA5BECB" w:rsidR="00D13ACA" w:rsidRDefault="00D13ACA" w:rsidP="003E6423"/>
    <w:p w14:paraId="03954200" w14:textId="10119BB9" w:rsidR="00D13ACA" w:rsidRDefault="00D13ACA" w:rsidP="003E6423"/>
    <w:p w14:paraId="0E8FB1A5" w14:textId="399ECB94" w:rsidR="00D13ACA" w:rsidRDefault="00D13ACA" w:rsidP="003E6423"/>
    <w:p w14:paraId="1BF4AEEE" w14:textId="14E7A2DA" w:rsidR="00D13ACA" w:rsidRDefault="00D13ACA" w:rsidP="003E6423"/>
    <w:p w14:paraId="155F3620" w14:textId="77777777" w:rsidR="00D13ACA" w:rsidRDefault="00D13ACA" w:rsidP="003E6423"/>
    <w:p w14:paraId="50A2E470" w14:textId="45B5422B" w:rsidR="00D13ACA" w:rsidRPr="00D13ACA" w:rsidRDefault="00D13ACA" w:rsidP="00D13ACA">
      <w:pPr>
        <w:pStyle w:val="Heading2"/>
        <w:numPr>
          <w:ilvl w:val="0"/>
          <w:numId w:val="22"/>
        </w:numPr>
        <w:shd w:val="clear" w:color="auto" w:fill="F8F9FA"/>
        <w:spacing w:before="0"/>
        <w:rPr>
          <w:rFonts w:ascii="Segoe UI" w:hAnsi="Segoe UI" w:cs="Segoe UI"/>
          <w:b/>
          <w:bCs/>
          <w:color w:val="1D2125"/>
        </w:rPr>
      </w:pPr>
      <w:r w:rsidRPr="00D13ACA">
        <w:rPr>
          <w:rFonts w:ascii="Segoe UI" w:hAnsi="Segoe UI" w:cs="Segoe UI"/>
          <w:b/>
          <w:bCs/>
          <w:color w:val="1D2125"/>
        </w:rPr>
        <w:lastRenderedPageBreak/>
        <w:t xml:space="preserve">Command </w:t>
      </w:r>
      <w:r>
        <w:rPr>
          <w:rFonts w:ascii="Segoe UI" w:hAnsi="Segoe UI" w:cs="Segoe UI"/>
          <w:b/>
          <w:bCs/>
          <w:color w:val="1D2125"/>
        </w:rPr>
        <w:t>“</w:t>
      </w:r>
      <w:r>
        <w:rPr>
          <w:rFonts w:ascii="Segoe UI" w:hAnsi="Segoe UI" w:cs="Segoe UI"/>
          <w:b/>
          <w:bCs/>
          <w:color w:val="1D2125"/>
        </w:rPr>
        <w:t>villains</w:t>
      </w:r>
      <w:r>
        <w:rPr>
          <w:rFonts w:ascii="Segoe UI" w:hAnsi="Segoe UI" w:cs="Segoe UI"/>
          <w:b/>
          <w:bCs/>
          <w:color w:val="1D2125"/>
        </w:rPr>
        <w:t>”</w:t>
      </w:r>
    </w:p>
    <w:p w14:paraId="6ADA37FD" w14:textId="77777777" w:rsidR="00D13ACA" w:rsidRDefault="00D13ACA" w:rsidP="003E6423"/>
    <w:p w14:paraId="670780A7" w14:textId="25DF6A1A" w:rsidR="003E6423" w:rsidRDefault="003E6423" w:rsidP="003E6423"/>
    <w:p w14:paraId="06F61C59" w14:textId="169D0824" w:rsidR="003E6423" w:rsidRDefault="003E6423" w:rsidP="003E6423">
      <w:r w:rsidRPr="003E6423">
        <w:drawing>
          <wp:inline distT="0" distB="0" distL="0" distR="0" wp14:anchorId="42BCA6D0" wp14:editId="1BAB5308">
            <wp:extent cx="6047740" cy="2922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2052" w14:textId="371FAB56" w:rsidR="003E6423" w:rsidRDefault="00D13ACA" w:rsidP="00D13ACA">
      <w:pPr>
        <w:pStyle w:val="Heading2"/>
        <w:numPr>
          <w:ilvl w:val="0"/>
          <w:numId w:val="22"/>
        </w:numPr>
        <w:shd w:val="clear" w:color="auto" w:fill="F8F9FA"/>
        <w:spacing w:before="0"/>
      </w:pPr>
      <w:r w:rsidRPr="00D13ACA">
        <w:rPr>
          <w:rFonts w:ascii="Segoe UI" w:hAnsi="Segoe UI" w:cs="Segoe UI"/>
          <w:b/>
          <w:bCs/>
          <w:color w:val="1D2125"/>
        </w:rPr>
        <w:t xml:space="preserve">Command “search” </w:t>
      </w:r>
      <w:r>
        <w:rPr>
          <w:rFonts w:ascii="Segoe UI" w:hAnsi="Segoe UI" w:cs="Segoe UI"/>
          <w:b/>
          <w:bCs/>
          <w:color w:val="1D2125"/>
        </w:rPr>
        <w:t xml:space="preserve"> with wrong input</w:t>
      </w:r>
      <w:r w:rsidR="00327D17" w:rsidRPr="00327D17">
        <w:drawing>
          <wp:inline distT="0" distB="0" distL="0" distR="0" wp14:anchorId="434746B9" wp14:editId="4D321B23">
            <wp:extent cx="6047740" cy="2941320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C620" w14:textId="514591E4" w:rsidR="00327D17" w:rsidRDefault="00327D17" w:rsidP="003E6423"/>
    <w:p w14:paraId="7C474E34" w14:textId="45CE6FA7" w:rsidR="00D13ACA" w:rsidRDefault="00D13ACA" w:rsidP="00D13ACA">
      <w:pPr>
        <w:pStyle w:val="ListParagraph"/>
        <w:numPr>
          <w:ilvl w:val="0"/>
          <w:numId w:val="22"/>
        </w:numPr>
      </w:pPr>
      <w:r w:rsidRPr="00D13ACA">
        <w:rPr>
          <w:rFonts w:ascii="Segoe UI" w:hAnsi="Segoe UI" w:cs="Segoe UI"/>
          <w:b/>
          <w:bCs/>
          <w:color w:val="1D2125"/>
          <w:sz w:val="32"/>
          <w:szCs w:val="32"/>
        </w:rPr>
        <w:lastRenderedPageBreak/>
        <w:t xml:space="preserve">Command “search”  with </w:t>
      </w:r>
      <w:r>
        <w:rPr>
          <w:rFonts w:ascii="Segoe UI" w:hAnsi="Segoe UI" w:cs="Segoe UI"/>
          <w:b/>
          <w:bCs/>
          <w:color w:val="1D2125"/>
          <w:sz w:val="32"/>
          <w:szCs w:val="32"/>
        </w:rPr>
        <w:t>right</w:t>
      </w:r>
      <w:r w:rsidRPr="00D13ACA">
        <w:rPr>
          <w:rFonts w:ascii="Segoe UI" w:hAnsi="Segoe UI" w:cs="Segoe UI"/>
          <w:b/>
          <w:bCs/>
          <w:color w:val="1D2125"/>
          <w:sz w:val="32"/>
          <w:szCs w:val="32"/>
        </w:rPr>
        <w:t xml:space="preserve"> input</w:t>
      </w:r>
    </w:p>
    <w:p w14:paraId="74FAB09E" w14:textId="490E3B17" w:rsidR="00327D17" w:rsidRDefault="00327D17" w:rsidP="003E6423">
      <w:r w:rsidRPr="00327D17">
        <w:drawing>
          <wp:inline distT="0" distB="0" distL="0" distR="0" wp14:anchorId="13DED88F" wp14:editId="68D7873E">
            <wp:extent cx="6047740" cy="28784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BD98" w14:textId="3E5F3AB3" w:rsidR="002B4F9F" w:rsidRDefault="002B4F9F" w:rsidP="003E6423"/>
    <w:p w14:paraId="665BADA1" w14:textId="7D830820" w:rsidR="002B4F9F" w:rsidRDefault="002B4F9F" w:rsidP="004817DD">
      <w:pPr>
        <w:pStyle w:val="ListParagraph"/>
        <w:numPr>
          <w:ilvl w:val="0"/>
          <w:numId w:val="22"/>
        </w:numPr>
      </w:pP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t xml:space="preserve">Command </w:t>
      </w: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t>“reset”</w:t>
      </w:r>
    </w:p>
    <w:p w14:paraId="1EE68441" w14:textId="0C6C6DEF" w:rsidR="00D84310" w:rsidRDefault="00D84310" w:rsidP="003E6423"/>
    <w:p w14:paraId="36C225C5" w14:textId="783B747D" w:rsidR="00D84310" w:rsidRDefault="00D84310" w:rsidP="003E6423">
      <w:r w:rsidRPr="00D84310">
        <w:drawing>
          <wp:inline distT="0" distB="0" distL="0" distR="0" wp14:anchorId="61609CFE" wp14:editId="4E0D8887">
            <wp:extent cx="6047740" cy="29197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CA43" w14:textId="7F8C20B6" w:rsidR="00D84310" w:rsidRDefault="00D84310" w:rsidP="003E6423"/>
    <w:p w14:paraId="6C8A0609" w14:textId="77777777" w:rsidR="004817DD" w:rsidRDefault="004817DD" w:rsidP="003E6423"/>
    <w:p w14:paraId="288EC7C2" w14:textId="6623095E" w:rsidR="004817DD" w:rsidRPr="004817DD" w:rsidRDefault="004817DD" w:rsidP="004817DD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color w:val="1D2125"/>
          <w:sz w:val="32"/>
          <w:szCs w:val="32"/>
        </w:rPr>
      </w:pP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lastRenderedPageBreak/>
        <w:t>Command “add”</w:t>
      </w:r>
    </w:p>
    <w:p w14:paraId="3DCFE50C" w14:textId="0616823B" w:rsidR="00D84310" w:rsidRDefault="00D84310" w:rsidP="003E6423">
      <w:r w:rsidRPr="00D84310">
        <w:drawing>
          <wp:inline distT="0" distB="0" distL="0" distR="0" wp14:anchorId="46B7D597" wp14:editId="552BEC2F">
            <wp:extent cx="6047740" cy="28676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6320" w14:textId="50FD0FEF" w:rsidR="00D84310" w:rsidRDefault="004817DD" w:rsidP="003E6423">
      <w:r>
        <w:t>Character</w:t>
      </w:r>
      <w:r w:rsidR="00D84310">
        <w:t xml:space="preserve"> added</w:t>
      </w:r>
      <w:r>
        <w:t>(proof)</w:t>
      </w:r>
      <w:r w:rsidR="00D84310">
        <w:t>:-</w:t>
      </w:r>
    </w:p>
    <w:p w14:paraId="66D1A1A5" w14:textId="52F09BB8" w:rsidR="00D84310" w:rsidRDefault="00D84310" w:rsidP="003E6423">
      <w:r w:rsidRPr="00D84310">
        <w:drawing>
          <wp:inline distT="0" distB="0" distL="0" distR="0" wp14:anchorId="1064C9F3" wp14:editId="6BAA79A8">
            <wp:extent cx="6047740" cy="2875280"/>
            <wp:effectExtent l="0" t="0" r="0" b="1270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169" w14:textId="627894BD" w:rsidR="00D84310" w:rsidRDefault="00D84310" w:rsidP="003E6423"/>
    <w:p w14:paraId="46EF1092" w14:textId="5C5B78D2" w:rsidR="00D84310" w:rsidRDefault="00D84310" w:rsidP="003E6423"/>
    <w:p w14:paraId="3C36EA94" w14:textId="21D204E3" w:rsidR="00D84310" w:rsidRDefault="00D84310" w:rsidP="003E6423"/>
    <w:p w14:paraId="11123922" w14:textId="03267777" w:rsidR="00D84310" w:rsidRDefault="00D84310" w:rsidP="003E6423"/>
    <w:p w14:paraId="75C1C6DA" w14:textId="25F68300" w:rsidR="00D84310" w:rsidRDefault="00D84310" w:rsidP="003E6423"/>
    <w:p w14:paraId="7D0C4D78" w14:textId="5C04F6D1" w:rsidR="00D84310" w:rsidRDefault="00D84310" w:rsidP="003E6423"/>
    <w:p w14:paraId="457DA470" w14:textId="001A47D7" w:rsidR="00D84310" w:rsidRDefault="00D84310" w:rsidP="003E6423"/>
    <w:p w14:paraId="5452BFBD" w14:textId="4E60F5F5" w:rsidR="004817DD" w:rsidRPr="004817DD" w:rsidRDefault="004817DD" w:rsidP="004817DD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color w:val="1D2125"/>
          <w:sz w:val="32"/>
          <w:szCs w:val="32"/>
        </w:rPr>
      </w:pP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t>Command “</w:t>
      </w:r>
      <w:r w:rsidR="00305DBD">
        <w:rPr>
          <w:rFonts w:ascii="Segoe UI" w:hAnsi="Segoe UI" w:cs="Segoe UI"/>
          <w:b/>
          <w:bCs/>
          <w:color w:val="1D2125"/>
          <w:sz w:val="32"/>
          <w:szCs w:val="32"/>
        </w:rPr>
        <w:t>remove</w:t>
      </w: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t>”</w:t>
      </w:r>
    </w:p>
    <w:p w14:paraId="44EF4E3D" w14:textId="1893F20F" w:rsidR="00D84310" w:rsidRDefault="00D84310" w:rsidP="003E6423">
      <w:r w:rsidRPr="00D84310">
        <w:drawing>
          <wp:inline distT="0" distB="0" distL="0" distR="0" wp14:anchorId="31E7D287" wp14:editId="41C8BAB1">
            <wp:extent cx="6047740" cy="290639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F559" w14:textId="3F06579C" w:rsidR="00117CA2" w:rsidRDefault="00117CA2" w:rsidP="003E6423"/>
    <w:p w14:paraId="11B6A3E5" w14:textId="7FAF4440" w:rsidR="00305DBD" w:rsidRPr="004817DD" w:rsidRDefault="00305DBD" w:rsidP="00305DBD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color w:val="1D2125"/>
          <w:sz w:val="32"/>
          <w:szCs w:val="32"/>
        </w:rPr>
      </w:pP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t>Command “</w:t>
      </w:r>
      <w:r>
        <w:rPr>
          <w:rFonts w:ascii="Segoe UI" w:hAnsi="Segoe UI" w:cs="Segoe UI"/>
          <w:b/>
          <w:bCs/>
          <w:color w:val="1D2125"/>
          <w:sz w:val="32"/>
          <w:szCs w:val="32"/>
        </w:rPr>
        <w:t>high</w:t>
      </w: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t>”</w:t>
      </w:r>
    </w:p>
    <w:p w14:paraId="053EFA44" w14:textId="51260212" w:rsidR="00117CA2" w:rsidRDefault="00117CA2" w:rsidP="003E6423">
      <w:r w:rsidRPr="00117CA2">
        <w:drawing>
          <wp:inline distT="0" distB="0" distL="0" distR="0" wp14:anchorId="5AC9CED6" wp14:editId="749C9AD9">
            <wp:extent cx="6047740" cy="2869565"/>
            <wp:effectExtent l="0" t="0" r="0" b="698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4003" w14:textId="4BA6C8E8" w:rsidR="00D64697" w:rsidRDefault="00325F80" w:rsidP="003E6423">
      <w:r>
        <w:t>Health:-</w:t>
      </w:r>
    </w:p>
    <w:p w14:paraId="6A8DBF9C" w14:textId="77777777" w:rsidR="00DB7DC2" w:rsidRDefault="00DB7DC2" w:rsidP="003E6423"/>
    <w:p w14:paraId="4F795857" w14:textId="0A5494A9" w:rsidR="00DB7DC2" w:rsidRDefault="00DB7DC2" w:rsidP="00DB7DC2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color w:val="1D2125"/>
          <w:sz w:val="32"/>
          <w:szCs w:val="32"/>
        </w:rPr>
      </w:pP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t>Command “</w:t>
      </w:r>
      <w:r>
        <w:rPr>
          <w:rFonts w:ascii="Segoe UI" w:hAnsi="Segoe UI" w:cs="Segoe UI"/>
          <w:b/>
          <w:bCs/>
          <w:color w:val="1D2125"/>
          <w:sz w:val="32"/>
          <w:szCs w:val="32"/>
        </w:rPr>
        <w:t>h</w:t>
      </w:r>
      <w:r>
        <w:rPr>
          <w:rFonts w:ascii="Segoe UI" w:hAnsi="Segoe UI" w:cs="Segoe UI"/>
          <w:b/>
          <w:bCs/>
          <w:color w:val="1D2125"/>
          <w:sz w:val="32"/>
          <w:szCs w:val="32"/>
        </w:rPr>
        <w:t>ealt</w:t>
      </w:r>
      <w:r>
        <w:rPr>
          <w:rFonts w:ascii="Segoe UI" w:hAnsi="Segoe UI" w:cs="Segoe UI"/>
          <w:b/>
          <w:bCs/>
          <w:color w:val="1D2125"/>
          <w:sz w:val="32"/>
          <w:szCs w:val="32"/>
        </w:rPr>
        <w:t>h</w:t>
      </w: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t>”</w:t>
      </w:r>
    </w:p>
    <w:p w14:paraId="69D7C1BA" w14:textId="225F87B7" w:rsidR="00DB7DC2" w:rsidRPr="00DB7DC2" w:rsidRDefault="00DB7DC2" w:rsidP="00DB7DC2">
      <w:pPr>
        <w:pStyle w:val="ListParagraph"/>
        <w:ind w:left="360"/>
        <w:rPr>
          <w:rFonts w:ascii="Segoe UI" w:hAnsi="Segoe UI" w:cs="Segoe UI"/>
          <w:color w:val="1D2125"/>
          <w:sz w:val="24"/>
          <w:szCs w:val="24"/>
        </w:rPr>
      </w:pPr>
      <w:r>
        <w:rPr>
          <w:rFonts w:ascii="Segoe UI" w:hAnsi="Segoe UI" w:cs="Segoe UI"/>
          <w:color w:val="1D2125"/>
          <w:sz w:val="24"/>
          <w:szCs w:val="24"/>
        </w:rPr>
        <w:t>(</w:t>
      </w:r>
      <w:r>
        <w:t>Displays the list of characters in descending order of health.</w:t>
      </w:r>
      <w:r>
        <w:t>)</w:t>
      </w:r>
    </w:p>
    <w:p w14:paraId="2D7A7F7B" w14:textId="77777777" w:rsidR="00DB7DC2" w:rsidRDefault="00DB7DC2" w:rsidP="003E6423"/>
    <w:p w14:paraId="00F94355" w14:textId="5AFCC0BA" w:rsidR="00D64697" w:rsidRDefault="00325F80" w:rsidP="003E6423">
      <w:r w:rsidRPr="00325F80">
        <w:drawing>
          <wp:inline distT="0" distB="0" distL="0" distR="0" wp14:anchorId="1B6632CA" wp14:editId="44A4D364">
            <wp:extent cx="6047740" cy="2912745"/>
            <wp:effectExtent l="0" t="0" r="0" b="1905"/>
            <wp:docPr id="63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B117" w14:textId="0ABC9C7F" w:rsidR="00325F80" w:rsidRDefault="00325F80" w:rsidP="003E6423"/>
    <w:p w14:paraId="3E38833B" w14:textId="0829CA25" w:rsidR="004B5770" w:rsidRDefault="004B5770" w:rsidP="004B5770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color w:val="1D2125"/>
          <w:sz w:val="32"/>
          <w:szCs w:val="32"/>
        </w:rPr>
      </w:pP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t>Command “</w:t>
      </w:r>
      <w:r>
        <w:rPr>
          <w:rFonts w:ascii="Segoe UI" w:hAnsi="Segoe UI" w:cs="Segoe UI"/>
          <w:b/>
          <w:bCs/>
          <w:color w:val="1D2125"/>
          <w:sz w:val="32"/>
          <w:szCs w:val="32"/>
        </w:rPr>
        <w:t>battle</w:t>
      </w: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t>”</w:t>
      </w:r>
    </w:p>
    <w:p w14:paraId="72B8D390" w14:textId="682D4648" w:rsidR="00325F80" w:rsidRDefault="00325F80" w:rsidP="003E6423">
      <w:r w:rsidRPr="00325F80">
        <w:drawing>
          <wp:inline distT="0" distB="0" distL="0" distR="0" wp14:anchorId="1BE8BC6E" wp14:editId="0A5B35D8">
            <wp:extent cx="6047740" cy="288163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1D9C" w14:textId="06F8461C" w:rsidR="004B5770" w:rsidRDefault="004B5770" w:rsidP="004B5770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color w:val="1D2125"/>
          <w:sz w:val="32"/>
          <w:szCs w:val="32"/>
        </w:rPr>
      </w:pP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lastRenderedPageBreak/>
        <w:t>Command “</w:t>
      </w:r>
      <w:r>
        <w:rPr>
          <w:rFonts w:ascii="Segoe UI" w:hAnsi="Segoe UI" w:cs="Segoe UI"/>
          <w:b/>
          <w:bCs/>
          <w:color w:val="1D2125"/>
          <w:sz w:val="32"/>
          <w:szCs w:val="32"/>
        </w:rPr>
        <w:t>quit</w:t>
      </w:r>
      <w:r w:rsidRPr="004817DD">
        <w:rPr>
          <w:rFonts w:ascii="Segoe UI" w:hAnsi="Segoe UI" w:cs="Segoe UI"/>
          <w:b/>
          <w:bCs/>
          <w:color w:val="1D2125"/>
          <w:sz w:val="32"/>
          <w:szCs w:val="32"/>
        </w:rPr>
        <w:t>”</w:t>
      </w:r>
    </w:p>
    <w:p w14:paraId="71CD9D54" w14:textId="7E87F7F4" w:rsidR="00325F80" w:rsidRPr="003E6423" w:rsidRDefault="00325F80" w:rsidP="003E6423">
      <w:r w:rsidRPr="00325F80">
        <w:drawing>
          <wp:inline distT="0" distB="0" distL="0" distR="0" wp14:anchorId="4140366A" wp14:editId="06C6E41B">
            <wp:extent cx="6047740" cy="2926080"/>
            <wp:effectExtent l="0" t="0" r="0" b="762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F80" w:rsidRPr="003E6423" w:rsidSect="005C51B1">
      <w:headerReference w:type="default" r:id="rId22"/>
      <w:footerReference w:type="default" r:id="rId23"/>
      <w:pgSz w:w="12240" w:h="15840"/>
      <w:pgMar w:top="1440" w:right="1440" w:bottom="1440" w:left="127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5B345" w14:textId="77777777" w:rsidR="00B37B6A" w:rsidRDefault="00B37B6A">
      <w:pPr>
        <w:spacing w:line="240" w:lineRule="auto"/>
      </w:pPr>
      <w:r>
        <w:separator/>
      </w:r>
    </w:p>
  </w:endnote>
  <w:endnote w:type="continuationSeparator" w:id="0">
    <w:p w14:paraId="7D097517" w14:textId="77777777" w:rsidR="00B37B6A" w:rsidRDefault="00B37B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CB01" w14:textId="77777777" w:rsidR="007B1BAC" w:rsidRPr="006D18A5" w:rsidRDefault="007B1BAC" w:rsidP="007B1BAC">
    <w:pPr>
      <w:pStyle w:val="Footer"/>
      <w:tabs>
        <w:tab w:val="center" w:pos="4962"/>
        <w:tab w:val="right" w:pos="10206"/>
      </w:tabs>
      <w:rPr>
        <w:b/>
        <w:color w:val="FFFFFF" w:themeColor="background1"/>
        <w:sz w:val="36"/>
        <w:szCs w:val="36"/>
      </w:rPr>
    </w:pPr>
    <w:r>
      <w:rPr>
        <w:b/>
        <w:noProof/>
        <w:color w:val="002060"/>
        <w:sz w:val="36"/>
        <w:szCs w:val="36"/>
        <w:lang w:val="en-AU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173092A" wp14:editId="6533799B">
              <wp:simplePos x="0" y="0"/>
              <wp:positionH relativeFrom="page">
                <wp:align>left</wp:align>
              </wp:positionH>
              <wp:positionV relativeFrom="bottomMargin">
                <wp:posOffset>6350</wp:posOffset>
              </wp:positionV>
              <wp:extent cx="7764780" cy="1424940"/>
              <wp:effectExtent l="0" t="0" r="26670" b="22860"/>
              <wp:wrapNone/>
              <wp:docPr id="3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64780" cy="1424940"/>
                      </a:xfrm>
                      <a:prstGeom prst="rect">
                        <a:avLst/>
                      </a:prstGeom>
                      <a:solidFill>
                        <a:srgbClr val="00579E"/>
                      </a:solidFill>
                      <a:ln w="9525">
                        <a:solidFill>
                          <a:srgbClr val="00579E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078D57" id="Rectangle 6" o:spid="_x0000_s1026" style="position:absolute;margin-left:0;margin-top:.5pt;width:611.4pt;height:112.2pt;z-index:-251653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" fillcolor="#00579e" strokecolor="#00579e">
              <w10:wrap anchorx="page" anchory="margin"/>
            </v:rect>
          </w:pict>
        </mc:Fallback>
      </mc:AlternateContent>
    </w:r>
    <w:r>
      <w:rPr>
        <w:b/>
        <w:noProof/>
        <w:color w:val="002060"/>
        <w:sz w:val="36"/>
        <w:szCs w:val="36"/>
        <w:lang w:val="en-AU"/>
      </w:rPr>
      <w:drawing>
        <wp:anchor distT="0" distB="0" distL="114300" distR="114300" simplePos="0" relativeHeight="251664384" behindDoc="0" locked="0" layoutInCell="1" allowOverlap="1" wp14:anchorId="02CD1823" wp14:editId="1123AE9D">
          <wp:simplePos x="0" y="0"/>
          <wp:positionH relativeFrom="column">
            <wp:posOffset>-266065</wp:posOffset>
          </wp:positionH>
          <wp:positionV relativeFrom="paragraph">
            <wp:posOffset>-29210</wp:posOffset>
          </wp:positionV>
          <wp:extent cx="1736090" cy="605155"/>
          <wp:effectExtent l="19050" t="0" r="0" b="0"/>
          <wp:wrapNone/>
          <wp:docPr id="8" name="Picture 14" descr="arrow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rrows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36090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A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EE83D9" wp14:editId="7944D8E5">
              <wp:simplePos x="0" y="0"/>
              <wp:positionH relativeFrom="column">
                <wp:posOffset>-682625</wp:posOffset>
              </wp:positionH>
              <wp:positionV relativeFrom="paragraph">
                <wp:posOffset>-281305</wp:posOffset>
              </wp:positionV>
              <wp:extent cx="2529840" cy="1005205"/>
              <wp:effectExtent l="0" t="0" r="3810" b="4445"/>
              <wp:wrapNone/>
              <wp:docPr id="5" name="Oval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9840" cy="1005205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912973C" id="Oval 8" o:spid="_x0000_s1026" style="position:absolute;margin-left:-53.75pt;margin-top:-22.15pt;width:199.2pt;height:79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" strokecolor="white [3212]"/>
          </w:pict>
        </mc:Fallback>
      </mc:AlternateContent>
    </w:r>
    <w:r>
      <w:rPr>
        <w:b/>
        <w:color w:val="002060"/>
        <w:sz w:val="36"/>
        <w:szCs w:val="36"/>
      </w:rPr>
      <w:tab/>
    </w:r>
    <w:r w:rsidRPr="006D18A5">
      <w:rPr>
        <w:b/>
        <w:color w:val="FFFFFF" w:themeColor="background1"/>
        <w:sz w:val="36"/>
        <w:szCs w:val="36"/>
      </w:rPr>
      <w:t>08 7324 9800</w:t>
    </w:r>
    <w:r w:rsidRPr="006D18A5">
      <w:rPr>
        <w:b/>
        <w:color w:val="FFFFFF" w:themeColor="background1"/>
        <w:sz w:val="36"/>
        <w:szCs w:val="36"/>
      </w:rPr>
      <w:tab/>
      <w:t>www.aicit.edu.au</w:t>
    </w:r>
  </w:p>
  <w:p w14:paraId="3FFBB636" w14:textId="77777777" w:rsidR="007B1BAC" w:rsidRDefault="007B1BAC" w:rsidP="007B1BAC">
    <w:pPr>
      <w:pStyle w:val="Footer"/>
      <w:tabs>
        <w:tab w:val="left" w:pos="7560"/>
      </w:tabs>
    </w:pPr>
    <w:r>
      <w:tab/>
    </w:r>
  </w:p>
  <w:p w14:paraId="368A0F15" w14:textId="77777777" w:rsidR="007B1BAC" w:rsidRPr="00982D13" w:rsidRDefault="007B1BAC" w:rsidP="007B1BAC">
    <w:pPr>
      <w:pStyle w:val="Footer"/>
      <w:jc w:val="center"/>
      <w:rPr>
        <w:lang w:val="en-US"/>
      </w:rPr>
    </w:pPr>
    <w:r>
      <w:rPr>
        <w:lang w:val="en-US"/>
      </w:rPr>
      <w:t>Academy IT – Code Standards</w:t>
    </w:r>
  </w:p>
  <w:p w14:paraId="69716DD2" w14:textId="77777777" w:rsidR="007B1BAC" w:rsidRDefault="007B1BAC" w:rsidP="007B1BAC">
    <w:pPr>
      <w:pStyle w:val="Footer"/>
    </w:pPr>
  </w:p>
  <w:p w14:paraId="3F8EFF49" w14:textId="77777777" w:rsidR="007B1BAC" w:rsidRDefault="007B1B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D1870" w14:textId="77777777" w:rsidR="00B37B6A" w:rsidRDefault="00B37B6A">
      <w:pPr>
        <w:spacing w:line="240" w:lineRule="auto"/>
      </w:pPr>
      <w:r>
        <w:separator/>
      </w:r>
    </w:p>
  </w:footnote>
  <w:footnote w:type="continuationSeparator" w:id="0">
    <w:p w14:paraId="0604B6A1" w14:textId="77777777" w:rsidR="00B37B6A" w:rsidRDefault="00B37B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64BD" w14:textId="77777777" w:rsidR="007B1BAC" w:rsidRDefault="00434AA1" w:rsidP="007B1BAC">
    <w:pPr>
      <w:pStyle w:val="Header"/>
    </w:pPr>
    <w:r>
      <w:rPr>
        <w:noProof/>
        <w:lang w:val="en-AU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B0CE1F1" wp14:editId="084499A5">
              <wp:simplePos x="0" y="0"/>
              <wp:positionH relativeFrom="page">
                <wp:posOffset>0</wp:posOffset>
              </wp:positionH>
              <wp:positionV relativeFrom="margin">
                <wp:posOffset>-498475</wp:posOffset>
              </wp:positionV>
              <wp:extent cx="10043160" cy="90805"/>
              <wp:effectExtent l="0" t="0" r="15240" b="23495"/>
              <wp:wrapNone/>
              <wp:docPr id="4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043160" cy="90805"/>
                      </a:xfrm>
                      <a:prstGeom prst="rect">
                        <a:avLst/>
                      </a:prstGeom>
                      <a:solidFill>
                        <a:srgbClr val="00579E"/>
                      </a:solidFill>
                      <a:ln w="9525">
                        <a:solidFill>
                          <a:srgbClr val="00579E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1FF000" id="Rectangle 5" o:spid="_x0000_s1026" style="position:absolute;margin-left:0;margin-top:-39.25pt;width:790.8pt;height:7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" fillcolor="#00579e" strokecolor="#00579e">
              <w10:wrap anchorx="page" anchory="margin"/>
            </v:rect>
          </w:pict>
        </mc:Fallback>
      </mc:AlternateContent>
    </w:r>
    <w:r>
      <w:rPr>
        <w:noProof/>
        <w:lang w:val="en-AU"/>
      </w:rPr>
      <w:drawing>
        <wp:anchor distT="0" distB="0" distL="114300" distR="114300" simplePos="0" relativeHeight="251659264" behindDoc="0" locked="0" layoutInCell="1" allowOverlap="1" wp14:anchorId="4AC7002B" wp14:editId="4F5E586C">
          <wp:simplePos x="0" y="0"/>
          <wp:positionH relativeFrom="page">
            <wp:align>right</wp:align>
          </wp:positionH>
          <wp:positionV relativeFrom="paragraph">
            <wp:posOffset>-430530</wp:posOffset>
          </wp:positionV>
          <wp:extent cx="10058400" cy="885825"/>
          <wp:effectExtent l="0" t="0" r="0" b="9525"/>
          <wp:wrapTopAndBottom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58400" cy="88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14:paraId="0AAF6D9F" w14:textId="77777777" w:rsidR="007B1BAC" w:rsidRDefault="007B1BAC" w:rsidP="007B1BAC">
    <w:pPr>
      <w:pStyle w:val="Header"/>
    </w:pPr>
  </w:p>
  <w:p w14:paraId="070D20C4" w14:textId="77777777" w:rsidR="0095274A" w:rsidRDefault="009527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6D98"/>
    <w:multiLevelType w:val="hybridMultilevel"/>
    <w:tmpl w:val="5CD864E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43F4B"/>
    <w:multiLevelType w:val="hybridMultilevel"/>
    <w:tmpl w:val="8C18E3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8739D"/>
    <w:multiLevelType w:val="multilevel"/>
    <w:tmpl w:val="26807A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0A952FF"/>
    <w:multiLevelType w:val="hybridMultilevel"/>
    <w:tmpl w:val="8C18E3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B6EF9"/>
    <w:multiLevelType w:val="hybridMultilevel"/>
    <w:tmpl w:val="7EE224AA"/>
    <w:lvl w:ilvl="0" w:tplc="AD843326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725A7"/>
    <w:multiLevelType w:val="multilevel"/>
    <w:tmpl w:val="8DA68C96"/>
    <w:lvl w:ilvl="0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16167E23"/>
    <w:multiLevelType w:val="hybridMultilevel"/>
    <w:tmpl w:val="8C18E386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6B2DAA"/>
    <w:multiLevelType w:val="multilevel"/>
    <w:tmpl w:val="07DAA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5B584B"/>
    <w:multiLevelType w:val="hybridMultilevel"/>
    <w:tmpl w:val="DC80C0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390D71"/>
    <w:multiLevelType w:val="hybridMultilevel"/>
    <w:tmpl w:val="833AA6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E24C7"/>
    <w:multiLevelType w:val="hybridMultilevel"/>
    <w:tmpl w:val="7D745762"/>
    <w:lvl w:ilvl="0" w:tplc="E2660B78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2BE6885"/>
    <w:multiLevelType w:val="hybridMultilevel"/>
    <w:tmpl w:val="E71219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4027B5"/>
    <w:multiLevelType w:val="multilevel"/>
    <w:tmpl w:val="181A08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3EC30C19"/>
    <w:multiLevelType w:val="multilevel"/>
    <w:tmpl w:val="B97EC274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0941FE0"/>
    <w:multiLevelType w:val="hybridMultilevel"/>
    <w:tmpl w:val="DD68703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D076CC"/>
    <w:multiLevelType w:val="multilevel"/>
    <w:tmpl w:val="8DA68C96"/>
    <w:lvl w:ilvl="0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6" w15:restartNumberingAfterBreak="0">
    <w:nsid w:val="48E82ED9"/>
    <w:multiLevelType w:val="hybridMultilevel"/>
    <w:tmpl w:val="E394580A"/>
    <w:lvl w:ilvl="0" w:tplc="BCB2AB5E">
      <w:start w:val="1"/>
      <w:numFmt w:val="decimal"/>
      <w:lvlText w:val="%1."/>
      <w:lvlJc w:val="left"/>
      <w:pPr>
        <w:ind w:left="53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51" w:hanging="360"/>
      </w:pPr>
    </w:lvl>
    <w:lvl w:ilvl="2" w:tplc="0C09001B" w:tentative="1">
      <w:start w:val="1"/>
      <w:numFmt w:val="lowerRoman"/>
      <w:lvlText w:val="%3."/>
      <w:lvlJc w:val="right"/>
      <w:pPr>
        <w:ind w:left="1971" w:hanging="180"/>
      </w:pPr>
    </w:lvl>
    <w:lvl w:ilvl="3" w:tplc="0C09000F" w:tentative="1">
      <w:start w:val="1"/>
      <w:numFmt w:val="decimal"/>
      <w:lvlText w:val="%4."/>
      <w:lvlJc w:val="left"/>
      <w:pPr>
        <w:ind w:left="2691" w:hanging="360"/>
      </w:pPr>
    </w:lvl>
    <w:lvl w:ilvl="4" w:tplc="0C090019" w:tentative="1">
      <w:start w:val="1"/>
      <w:numFmt w:val="lowerLetter"/>
      <w:lvlText w:val="%5."/>
      <w:lvlJc w:val="left"/>
      <w:pPr>
        <w:ind w:left="3411" w:hanging="360"/>
      </w:pPr>
    </w:lvl>
    <w:lvl w:ilvl="5" w:tplc="0C09001B" w:tentative="1">
      <w:start w:val="1"/>
      <w:numFmt w:val="lowerRoman"/>
      <w:lvlText w:val="%6."/>
      <w:lvlJc w:val="right"/>
      <w:pPr>
        <w:ind w:left="4131" w:hanging="180"/>
      </w:pPr>
    </w:lvl>
    <w:lvl w:ilvl="6" w:tplc="0C09000F" w:tentative="1">
      <w:start w:val="1"/>
      <w:numFmt w:val="decimal"/>
      <w:lvlText w:val="%7."/>
      <w:lvlJc w:val="left"/>
      <w:pPr>
        <w:ind w:left="4851" w:hanging="360"/>
      </w:pPr>
    </w:lvl>
    <w:lvl w:ilvl="7" w:tplc="0C090019" w:tentative="1">
      <w:start w:val="1"/>
      <w:numFmt w:val="lowerLetter"/>
      <w:lvlText w:val="%8."/>
      <w:lvlJc w:val="left"/>
      <w:pPr>
        <w:ind w:left="5571" w:hanging="360"/>
      </w:pPr>
    </w:lvl>
    <w:lvl w:ilvl="8" w:tplc="0C09001B" w:tentative="1">
      <w:start w:val="1"/>
      <w:numFmt w:val="lowerRoman"/>
      <w:lvlText w:val="%9."/>
      <w:lvlJc w:val="right"/>
      <w:pPr>
        <w:ind w:left="6291" w:hanging="180"/>
      </w:pPr>
    </w:lvl>
  </w:abstractNum>
  <w:abstractNum w:abstractNumId="17" w15:restartNumberingAfterBreak="0">
    <w:nsid w:val="49C70F55"/>
    <w:multiLevelType w:val="multilevel"/>
    <w:tmpl w:val="C40EE0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DAE61BF"/>
    <w:multiLevelType w:val="hybridMultilevel"/>
    <w:tmpl w:val="8C18E3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6F41EB"/>
    <w:multiLevelType w:val="multilevel"/>
    <w:tmpl w:val="48E4D6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61554B0A"/>
    <w:multiLevelType w:val="hybridMultilevel"/>
    <w:tmpl w:val="DCD094F2"/>
    <w:lvl w:ilvl="0" w:tplc="2722964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31FAE"/>
    <w:multiLevelType w:val="multilevel"/>
    <w:tmpl w:val="8DA68C96"/>
    <w:lvl w:ilvl="0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2" w15:restartNumberingAfterBreak="0">
    <w:nsid w:val="770E2286"/>
    <w:multiLevelType w:val="hybridMultilevel"/>
    <w:tmpl w:val="DD68703E"/>
    <w:lvl w:ilvl="0" w:tplc="AD4234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A12661E"/>
    <w:multiLevelType w:val="hybridMultilevel"/>
    <w:tmpl w:val="166A549A"/>
    <w:lvl w:ilvl="0" w:tplc="0C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F311DA"/>
    <w:multiLevelType w:val="multilevel"/>
    <w:tmpl w:val="8DA68C96"/>
    <w:lvl w:ilvl="0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 w16cid:durableId="860627173">
    <w:abstractNumId w:val="19"/>
  </w:num>
  <w:num w:numId="2" w16cid:durableId="1191992656">
    <w:abstractNumId w:val="2"/>
  </w:num>
  <w:num w:numId="3" w16cid:durableId="1949460235">
    <w:abstractNumId w:val="12"/>
  </w:num>
  <w:num w:numId="4" w16cid:durableId="550655628">
    <w:abstractNumId w:val="17"/>
  </w:num>
  <w:num w:numId="5" w16cid:durableId="941570291">
    <w:abstractNumId w:val="11"/>
  </w:num>
  <w:num w:numId="6" w16cid:durableId="920066902">
    <w:abstractNumId w:val="4"/>
  </w:num>
  <w:num w:numId="7" w16cid:durableId="2069066020">
    <w:abstractNumId w:val="24"/>
  </w:num>
  <w:num w:numId="8" w16cid:durableId="572543333">
    <w:abstractNumId w:val="21"/>
  </w:num>
  <w:num w:numId="9" w16cid:durableId="1892034480">
    <w:abstractNumId w:val="5"/>
  </w:num>
  <w:num w:numId="10" w16cid:durableId="1085151359">
    <w:abstractNumId w:val="13"/>
  </w:num>
  <w:num w:numId="11" w16cid:durableId="1740060519">
    <w:abstractNumId w:val="15"/>
  </w:num>
  <w:num w:numId="12" w16cid:durableId="769928716">
    <w:abstractNumId w:val="0"/>
  </w:num>
  <w:num w:numId="13" w16cid:durableId="166209687">
    <w:abstractNumId w:val="10"/>
  </w:num>
  <w:num w:numId="14" w16cid:durableId="1007751214">
    <w:abstractNumId w:val="22"/>
  </w:num>
  <w:num w:numId="15" w16cid:durableId="426392261">
    <w:abstractNumId w:val="14"/>
  </w:num>
  <w:num w:numId="16" w16cid:durableId="1257059097">
    <w:abstractNumId w:val="7"/>
  </w:num>
  <w:num w:numId="17" w16cid:durableId="1865899698">
    <w:abstractNumId w:val="20"/>
  </w:num>
  <w:num w:numId="18" w16cid:durableId="1251742527">
    <w:abstractNumId w:val="23"/>
  </w:num>
  <w:num w:numId="19" w16cid:durableId="825126721">
    <w:abstractNumId w:val="8"/>
  </w:num>
  <w:num w:numId="20" w16cid:durableId="1770539294">
    <w:abstractNumId w:val="9"/>
  </w:num>
  <w:num w:numId="21" w16cid:durableId="1959483980">
    <w:abstractNumId w:val="16"/>
  </w:num>
  <w:num w:numId="22" w16cid:durableId="1505631748">
    <w:abstractNumId w:val="6"/>
  </w:num>
  <w:num w:numId="23" w16cid:durableId="523983542">
    <w:abstractNumId w:val="18"/>
  </w:num>
  <w:num w:numId="24" w16cid:durableId="932664443">
    <w:abstractNumId w:val="3"/>
  </w:num>
  <w:num w:numId="25" w16cid:durableId="1373530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BAC"/>
    <w:rsid w:val="000327BC"/>
    <w:rsid w:val="00036848"/>
    <w:rsid w:val="000371F1"/>
    <w:rsid w:val="000A3D1A"/>
    <w:rsid w:val="00112832"/>
    <w:rsid w:val="00112EEC"/>
    <w:rsid w:val="00117CA2"/>
    <w:rsid w:val="001B2DA5"/>
    <w:rsid w:val="0023480C"/>
    <w:rsid w:val="002424C2"/>
    <w:rsid w:val="00273DC6"/>
    <w:rsid w:val="002931FB"/>
    <w:rsid w:val="002A6811"/>
    <w:rsid w:val="002B4F9F"/>
    <w:rsid w:val="002C2871"/>
    <w:rsid w:val="002C660B"/>
    <w:rsid w:val="002D10AF"/>
    <w:rsid w:val="002E1B98"/>
    <w:rsid w:val="002E7D57"/>
    <w:rsid w:val="00305DBD"/>
    <w:rsid w:val="00325F80"/>
    <w:rsid w:val="00327D17"/>
    <w:rsid w:val="0033526A"/>
    <w:rsid w:val="00340A1C"/>
    <w:rsid w:val="00354820"/>
    <w:rsid w:val="00367164"/>
    <w:rsid w:val="00373816"/>
    <w:rsid w:val="00382555"/>
    <w:rsid w:val="00383887"/>
    <w:rsid w:val="003E5356"/>
    <w:rsid w:val="003E6423"/>
    <w:rsid w:val="00413723"/>
    <w:rsid w:val="00434AA1"/>
    <w:rsid w:val="004817DD"/>
    <w:rsid w:val="004B5770"/>
    <w:rsid w:val="004B61A2"/>
    <w:rsid w:val="00526081"/>
    <w:rsid w:val="00565F2C"/>
    <w:rsid w:val="005A362F"/>
    <w:rsid w:val="005C51B1"/>
    <w:rsid w:val="005E51C3"/>
    <w:rsid w:val="00611012"/>
    <w:rsid w:val="006313DC"/>
    <w:rsid w:val="006807E3"/>
    <w:rsid w:val="006B47B4"/>
    <w:rsid w:val="0070303A"/>
    <w:rsid w:val="00713713"/>
    <w:rsid w:val="007219C5"/>
    <w:rsid w:val="00754B05"/>
    <w:rsid w:val="0075601B"/>
    <w:rsid w:val="007643CF"/>
    <w:rsid w:val="0077207A"/>
    <w:rsid w:val="007748A6"/>
    <w:rsid w:val="007A52DE"/>
    <w:rsid w:val="007B1BAC"/>
    <w:rsid w:val="007D356C"/>
    <w:rsid w:val="007F6605"/>
    <w:rsid w:val="008042D6"/>
    <w:rsid w:val="00856633"/>
    <w:rsid w:val="00873E5D"/>
    <w:rsid w:val="0088590F"/>
    <w:rsid w:val="0095274A"/>
    <w:rsid w:val="00977499"/>
    <w:rsid w:val="009A5871"/>
    <w:rsid w:val="009B70A5"/>
    <w:rsid w:val="00A4142A"/>
    <w:rsid w:val="00A6360E"/>
    <w:rsid w:val="00A771E2"/>
    <w:rsid w:val="00AB59BE"/>
    <w:rsid w:val="00B17AD2"/>
    <w:rsid w:val="00B26C07"/>
    <w:rsid w:val="00B26F63"/>
    <w:rsid w:val="00B37B6A"/>
    <w:rsid w:val="00B809B0"/>
    <w:rsid w:val="00B82C2E"/>
    <w:rsid w:val="00B83317"/>
    <w:rsid w:val="00BC4BFE"/>
    <w:rsid w:val="00C2198E"/>
    <w:rsid w:val="00C63C1B"/>
    <w:rsid w:val="00C669A5"/>
    <w:rsid w:val="00C66B83"/>
    <w:rsid w:val="00C8243F"/>
    <w:rsid w:val="00D075FF"/>
    <w:rsid w:val="00D07933"/>
    <w:rsid w:val="00D105D4"/>
    <w:rsid w:val="00D13ACA"/>
    <w:rsid w:val="00D64697"/>
    <w:rsid w:val="00D73F34"/>
    <w:rsid w:val="00D80E43"/>
    <w:rsid w:val="00D8309B"/>
    <w:rsid w:val="00D84310"/>
    <w:rsid w:val="00D8771A"/>
    <w:rsid w:val="00DB7DC2"/>
    <w:rsid w:val="00DC57DB"/>
    <w:rsid w:val="00DE6C8A"/>
    <w:rsid w:val="00E06944"/>
    <w:rsid w:val="00E23625"/>
    <w:rsid w:val="00E271B9"/>
    <w:rsid w:val="00E37912"/>
    <w:rsid w:val="00E53202"/>
    <w:rsid w:val="00E66712"/>
    <w:rsid w:val="00E71BA9"/>
    <w:rsid w:val="00EA7546"/>
    <w:rsid w:val="00EB4DEC"/>
    <w:rsid w:val="00F46704"/>
    <w:rsid w:val="00FC2600"/>
    <w:rsid w:val="00FC663C"/>
    <w:rsid w:val="00FD5289"/>
    <w:rsid w:val="00FD5EF5"/>
    <w:rsid w:val="00FE6AB8"/>
    <w:rsid w:val="00FF1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E970F"/>
  <w15:docId w15:val="{AFA48618-5D99-43B5-8234-807F660A7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FD5E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5EF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5EF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5EF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1BA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BAC"/>
  </w:style>
  <w:style w:type="paragraph" w:styleId="Footer">
    <w:name w:val="footer"/>
    <w:basedOn w:val="Normal"/>
    <w:link w:val="FooterChar"/>
    <w:uiPriority w:val="99"/>
    <w:unhideWhenUsed/>
    <w:rsid w:val="007B1BA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BAC"/>
  </w:style>
  <w:style w:type="table" w:styleId="TableGrid">
    <w:name w:val="Table Grid"/>
    <w:basedOn w:val="TableNormal"/>
    <w:uiPriority w:val="39"/>
    <w:rsid w:val="00D075F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66B8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26C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cademyIT\Cert%204%20IT\Programming\ICTPRG440\Software%20Design%20Documentation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Software Design Documentation template.dotx</Template>
  <TotalTime>50</TotalTime>
  <Pages>10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</dc:creator>
  <cp:lastModifiedBy>Hemant Dubey</cp:lastModifiedBy>
  <cp:revision>18</cp:revision>
  <dcterms:created xsi:type="dcterms:W3CDTF">2023-03-17T09:43:00Z</dcterms:created>
  <dcterms:modified xsi:type="dcterms:W3CDTF">2023-03-17T10:38:00Z</dcterms:modified>
</cp:coreProperties>
</file>